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850"/>
        <w:gridCol w:w="2835"/>
        <w:gridCol w:w="2687"/>
      </w:tblGrid>
      <w:tr w:rsidR="009D2401" w:rsidRPr="00712444" w14:paraId="4EBA3976" w14:textId="77777777" w:rsidTr="0099102A">
        <w:trPr>
          <w:cantSplit/>
          <w:trHeight w:val="416"/>
          <w:jc w:val="center"/>
        </w:trPr>
        <w:tc>
          <w:tcPr>
            <w:tcW w:w="2972" w:type="dxa"/>
            <w:gridSpan w:val="2"/>
            <w:shd w:val="clear" w:color="auto" w:fill="auto"/>
            <w:vAlign w:val="center"/>
          </w:tcPr>
          <w:p w14:paraId="5084AD83" w14:textId="77777777" w:rsidR="009D2401" w:rsidRPr="00993C34" w:rsidRDefault="009D2401" w:rsidP="00053F91">
            <w:pPr>
              <w:rPr>
                <w:b/>
                <w:sz w:val="24"/>
                <w:szCs w:val="24"/>
                <w:lang w:val="en-US"/>
              </w:rPr>
            </w:pPr>
            <w:r w:rsidRPr="001539BF">
              <w:rPr>
                <w:b/>
                <w:sz w:val="24"/>
                <w:szCs w:val="24"/>
                <w:lang w:val="en-US"/>
              </w:rPr>
              <w:t xml:space="preserve">Unidade: </w:t>
            </w:r>
            <w:r>
              <w:rPr>
                <w:b/>
                <w:sz w:val="24"/>
                <w:szCs w:val="24"/>
                <w:lang w:val="en-US"/>
              </w:rPr>
              <w:t>FCU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D015448" w14:textId="4A39F796" w:rsidR="009D2401" w:rsidRPr="00A74B32" w:rsidRDefault="009D2401" w:rsidP="009D2401">
            <w:pPr>
              <w:rPr>
                <w:b/>
                <w:sz w:val="24"/>
                <w:szCs w:val="24"/>
                <w:lang w:val="en-US"/>
              </w:rPr>
            </w:pPr>
            <w:r w:rsidRPr="00A74B32">
              <w:rPr>
                <w:b/>
                <w:sz w:val="24"/>
                <w:szCs w:val="24"/>
                <w:lang w:val="en-US"/>
              </w:rPr>
              <w:t xml:space="preserve">P/N: </w:t>
            </w:r>
            <w:r w:rsidR="0099102A">
              <w:rPr>
                <w:b/>
                <w:sz w:val="24"/>
                <w:szCs w:val="24"/>
                <w:lang w:val="en-US"/>
              </w:rPr>
              <w:t>4138008 / 3244872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070B11E5" w14:textId="77777777" w:rsidR="009D2401" w:rsidRPr="00A74B32" w:rsidRDefault="009D2401" w:rsidP="009D2401">
            <w:pPr>
              <w:rPr>
                <w:b/>
                <w:sz w:val="24"/>
                <w:szCs w:val="24"/>
                <w:lang w:val="en-US"/>
              </w:rPr>
            </w:pPr>
            <w:r w:rsidRPr="00A74B32">
              <w:rPr>
                <w:b/>
                <w:sz w:val="24"/>
                <w:szCs w:val="24"/>
                <w:lang w:val="en-US"/>
              </w:rPr>
              <w:t>S/N:</w:t>
            </w:r>
          </w:p>
        </w:tc>
      </w:tr>
      <w:tr w:rsidR="009D2401" w:rsidRPr="00712444" w14:paraId="148A26AF" w14:textId="77777777" w:rsidTr="0099102A">
        <w:trPr>
          <w:cantSplit/>
          <w:trHeight w:val="434"/>
          <w:jc w:val="center"/>
        </w:trPr>
        <w:tc>
          <w:tcPr>
            <w:tcW w:w="2972" w:type="dxa"/>
            <w:gridSpan w:val="2"/>
            <w:shd w:val="clear" w:color="auto" w:fill="auto"/>
            <w:vAlign w:val="center"/>
          </w:tcPr>
          <w:p w14:paraId="593B3158" w14:textId="77777777" w:rsidR="009D2401" w:rsidRPr="00993C34" w:rsidRDefault="009D2401" w:rsidP="009D2401">
            <w:pPr>
              <w:rPr>
                <w:b/>
                <w:sz w:val="24"/>
                <w:szCs w:val="24"/>
                <w:lang w:val="en-US"/>
              </w:rPr>
            </w:pPr>
            <w:r w:rsidRPr="00993C34">
              <w:rPr>
                <w:b/>
                <w:sz w:val="24"/>
                <w:szCs w:val="24"/>
                <w:lang w:val="en-US"/>
              </w:rPr>
              <w:t>Modelo: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B6BA4">
              <w:rPr>
                <w:b/>
                <w:sz w:val="24"/>
                <w:szCs w:val="24"/>
                <w:lang w:val="en-US"/>
              </w:rPr>
              <w:t>DP-F2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EE0CFC4" w14:textId="77777777" w:rsidR="009D2401" w:rsidRPr="00A74B32" w:rsidRDefault="009D2401" w:rsidP="009D2401">
            <w:pPr>
              <w:rPr>
                <w:b/>
                <w:sz w:val="24"/>
                <w:szCs w:val="24"/>
                <w:lang w:val="en-US"/>
              </w:rPr>
            </w:pPr>
            <w:r w:rsidRPr="00A74B32">
              <w:rPr>
                <w:b/>
                <w:sz w:val="24"/>
                <w:szCs w:val="24"/>
                <w:lang w:val="en-US"/>
              </w:rPr>
              <w:t xml:space="preserve">Data: 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218F6108" w14:textId="77777777" w:rsidR="009D2401" w:rsidRPr="00A74B32" w:rsidRDefault="009D2401" w:rsidP="009D2401">
            <w:pPr>
              <w:rPr>
                <w:b/>
                <w:sz w:val="24"/>
                <w:szCs w:val="24"/>
                <w:lang w:val="en-US"/>
              </w:rPr>
            </w:pPr>
            <w:r w:rsidRPr="00A74B32">
              <w:rPr>
                <w:b/>
                <w:sz w:val="24"/>
                <w:szCs w:val="24"/>
                <w:lang w:val="en-US"/>
              </w:rPr>
              <w:t>O</w:t>
            </w:r>
            <w:r w:rsidR="006C0459">
              <w:rPr>
                <w:b/>
                <w:sz w:val="24"/>
                <w:szCs w:val="24"/>
                <w:lang w:val="en-US"/>
              </w:rPr>
              <w:t>/</w:t>
            </w:r>
            <w:r w:rsidRPr="00A74B32">
              <w:rPr>
                <w:b/>
                <w:sz w:val="24"/>
                <w:szCs w:val="24"/>
                <w:lang w:val="en-US"/>
              </w:rPr>
              <w:t xml:space="preserve">S: BEL </w:t>
            </w:r>
          </w:p>
        </w:tc>
      </w:tr>
      <w:tr w:rsidR="009D2401" w:rsidRPr="00712444" w14:paraId="7B68456F" w14:textId="77777777" w:rsidTr="00053F91">
        <w:trPr>
          <w:cantSplit/>
          <w:trHeight w:val="320"/>
          <w:jc w:val="center"/>
        </w:trPr>
        <w:tc>
          <w:tcPr>
            <w:tcW w:w="5807" w:type="dxa"/>
            <w:gridSpan w:val="3"/>
            <w:shd w:val="clear" w:color="auto" w:fill="auto"/>
            <w:vAlign w:val="center"/>
          </w:tcPr>
          <w:p w14:paraId="12FAB296" w14:textId="77777777" w:rsidR="009D2401" w:rsidRPr="00993C34" w:rsidRDefault="009D2401" w:rsidP="009D2401">
            <w:pPr>
              <w:rPr>
                <w:b/>
                <w:sz w:val="24"/>
                <w:szCs w:val="24"/>
                <w:lang w:val="en-US"/>
              </w:rPr>
            </w:pPr>
            <w:r w:rsidRPr="00993C34">
              <w:rPr>
                <w:b/>
                <w:sz w:val="24"/>
                <w:szCs w:val="24"/>
                <w:lang w:val="en-US"/>
              </w:rPr>
              <w:t>Client</w:t>
            </w:r>
            <w:r>
              <w:rPr>
                <w:b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36A1E202" w14:textId="77777777" w:rsidR="009D2401" w:rsidRPr="00A74B32" w:rsidRDefault="009D2401" w:rsidP="009D2401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Pag: </w:t>
            </w:r>
            <w:r w:rsidRPr="00A74B32">
              <w:rPr>
                <w:b/>
                <w:sz w:val="24"/>
                <w:szCs w:val="24"/>
                <w:lang w:val="en-US"/>
              </w:rPr>
              <w:fldChar w:fldCharType="begin"/>
            </w:r>
            <w:r w:rsidRPr="00A74B32">
              <w:rPr>
                <w:b/>
                <w:sz w:val="24"/>
                <w:szCs w:val="24"/>
                <w:lang w:val="en-US"/>
              </w:rPr>
              <w:instrText xml:space="preserve"> PAGE   \* MERGEFORMAT </w:instrText>
            </w:r>
            <w:r w:rsidRPr="00A74B32">
              <w:rPr>
                <w:b/>
                <w:sz w:val="24"/>
                <w:szCs w:val="24"/>
                <w:lang w:val="en-US"/>
              </w:rPr>
              <w:fldChar w:fldCharType="separate"/>
            </w:r>
            <w:r w:rsidR="00940893">
              <w:rPr>
                <w:b/>
                <w:noProof/>
                <w:sz w:val="24"/>
                <w:szCs w:val="24"/>
                <w:lang w:val="en-US"/>
              </w:rPr>
              <w:t>1</w:t>
            </w:r>
            <w:r w:rsidRPr="00A74B32">
              <w:rPr>
                <w:b/>
                <w:sz w:val="24"/>
                <w:szCs w:val="24"/>
                <w:lang w:val="en-US"/>
              </w:rPr>
              <w:fldChar w:fldCharType="end"/>
            </w:r>
            <w:r w:rsidRPr="00A74B32">
              <w:rPr>
                <w:b/>
                <w:sz w:val="24"/>
                <w:szCs w:val="24"/>
                <w:lang w:val="en-US"/>
              </w:rPr>
              <w:t xml:space="preserve"> de </w:t>
            </w:r>
            <w:r>
              <w:rPr>
                <w:b/>
                <w:sz w:val="24"/>
                <w:szCs w:val="24"/>
                <w:lang w:val="en-US"/>
              </w:rPr>
              <w:t>2</w:t>
            </w:r>
          </w:p>
        </w:tc>
      </w:tr>
      <w:tr w:rsidR="009D2401" w:rsidRPr="00712444" w14:paraId="451B845D" w14:textId="77777777" w:rsidTr="0099102A">
        <w:trPr>
          <w:cantSplit/>
          <w:trHeight w:val="342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6A3CA3F0" w14:textId="77777777" w:rsidR="009D2401" w:rsidRPr="00993C34" w:rsidRDefault="009D2401" w:rsidP="00053F91">
            <w:pPr>
              <w:rPr>
                <w:b/>
                <w:sz w:val="24"/>
                <w:szCs w:val="24"/>
                <w:lang w:val="en-US"/>
              </w:rPr>
            </w:pPr>
            <w:r w:rsidRPr="00993C34">
              <w:rPr>
                <w:b/>
                <w:sz w:val="24"/>
                <w:szCs w:val="24"/>
                <w:lang w:val="en-US"/>
              </w:rPr>
              <w:t>Manual*: 3244872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6A2EB1" w14:textId="77777777" w:rsidR="009D2401" w:rsidRPr="00993C34" w:rsidRDefault="009D2401" w:rsidP="007D4E59">
            <w:pPr>
              <w:rPr>
                <w:b/>
                <w:sz w:val="24"/>
                <w:szCs w:val="24"/>
                <w:lang w:val="en-US"/>
              </w:rPr>
            </w:pPr>
            <w:r w:rsidRPr="00993C34">
              <w:rPr>
                <w:b/>
                <w:sz w:val="24"/>
                <w:szCs w:val="24"/>
                <w:lang w:val="en-US"/>
              </w:rPr>
              <w:t xml:space="preserve">Rev. </w:t>
            </w:r>
            <w:r w:rsidR="007D4E59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8E037C" w14:textId="77777777" w:rsidR="009D2401" w:rsidRPr="00A74B32" w:rsidRDefault="009D2401" w:rsidP="007D4E59">
            <w:pPr>
              <w:rPr>
                <w:b/>
                <w:sz w:val="24"/>
                <w:szCs w:val="24"/>
                <w:lang w:val="en-US"/>
              </w:rPr>
            </w:pPr>
            <w:r w:rsidRPr="00A74B32">
              <w:rPr>
                <w:b/>
                <w:sz w:val="24"/>
                <w:szCs w:val="24"/>
                <w:lang w:val="en-US"/>
              </w:rPr>
              <w:t xml:space="preserve">DATA: </w:t>
            </w:r>
            <w:r w:rsidR="007D4E59">
              <w:rPr>
                <w:b/>
                <w:sz w:val="24"/>
                <w:szCs w:val="24"/>
                <w:lang w:val="en-US"/>
              </w:rPr>
              <w:t>Nov</w:t>
            </w:r>
            <w:r w:rsidR="00582052">
              <w:rPr>
                <w:b/>
                <w:sz w:val="24"/>
                <w:szCs w:val="24"/>
                <w:lang w:val="en-US"/>
              </w:rPr>
              <w:t>.</w:t>
            </w:r>
            <w:r w:rsidR="004B6BA4">
              <w:rPr>
                <w:b/>
                <w:sz w:val="24"/>
                <w:szCs w:val="24"/>
                <w:lang w:val="en-US"/>
              </w:rPr>
              <w:t xml:space="preserve"> 1</w:t>
            </w:r>
            <w:r w:rsidR="007D4E59">
              <w:rPr>
                <w:b/>
                <w:sz w:val="24"/>
                <w:szCs w:val="24"/>
                <w:lang w:val="en-US"/>
              </w:rPr>
              <w:t>8</w:t>
            </w:r>
            <w:r w:rsidRPr="005608BE">
              <w:rPr>
                <w:b/>
                <w:sz w:val="24"/>
                <w:szCs w:val="24"/>
                <w:lang w:val="en-US"/>
              </w:rPr>
              <w:t xml:space="preserve">, </w:t>
            </w:r>
            <w:r w:rsidR="004B6BA4">
              <w:rPr>
                <w:b/>
                <w:sz w:val="24"/>
                <w:szCs w:val="24"/>
                <w:lang w:val="en-US"/>
              </w:rPr>
              <w:t>2020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622874F3" w14:textId="77777777" w:rsidR="009D2401" w:rsidRPr="00A74B32" w:rsidRDefault="009D2401" w:rsidP="00053F91">
            <w:pPr>
              <w:rPr>
                <w:b/>
                <w:sz w:val="24"/>
                <w:szCs w:val="24"/>
                <w:lang w:val="en-US"/>
              </w:rPr>
            </w:pPr>
            <w:r w:rsidRPr="00A74B32">
              <w:rPr>
                <w:b/>
                <w:sz w:val="24"/>
                <w:szCs w:val="24"/>
                <w:lang w:val="en-US"/>
              </w:rPr>
              <w:t>ATA: 73-</w:t>
            </w:r>
            <w:r>
              <w:rPr>
                <w:b/>
                <w:sz w:val="24"/>
                <w:szCs w:val="24"/>
                <w:lang w:val="en-US"/>
              </w:rPr>
              <w:t>20-64</w:t>
            </w:r>
          </w:p>
        </w:tc>
      </w:tr>
    </w:tbl>
    <w:p w14:paraId="4BB1C7D0" w14:textId="77777777" w:rsidR="00F868F9" w:rsidRDefault="00F868F9" w:rsidP="001A2C52">
      <w:pPr>
        <w:spacing w:after="0" w:line="240" w:lineRule="auto"/>
        <w:jc w:val="center"/>
        <w:rPr>
          <w:b/>
          <w:sz w:val="24"/>
          <w:szCs w:val="24"/>
        </w:rPr>
      </w:pPr>
    </w:p>
    <w:p w14:paraId="7E4B6334" w14:textId="77777777" w:rsidR="001A2C52" w:rsidRDefault="0011240A" w:rsidP="001A2C52">
      <w:pPr>
        <w:spacing w:after="0" w:line="240" w:lineRule="auto"/>
        <w:jc w:val="center"/>
        <w:rPr>
          <w:b/>
          <w:sz w:val="24"/>
          <w:szCs w:val="24"/>
        </w:rPr>
      </w:pPr>
      <w:r w:rsidRPr="0011240A">
        <w:rPr>
          <w:b/>
          <w:bCs/>
          <w:sz w:val="24"/>
          <w:szCs w:val="24"/>
        </w:rPr>
        <w:t>FITS AND CLEARANCES FCU</w:t>
      </w:r>
      <w:r w:rsidR="001A10BB">
        <w:rPr>
          <w:b/>
          <w:bCs/>
          <w:sz w:val="24"/>
          <w:szCs w:val="24"/>
        </w:rPr>
        <w:t xml:space="preserve"> </w:t>
      </w:r>
      <w:r w:rsidR="001A2C52" w:rsidRPr="0040675C">
        <w:rPr>
          <w:b/>
          <w:sz w:val="24"/>
          <w:szCs w:val="24"/>
        </w:rPr>
        <w:t>conforme determina o CMM</w:t>
      </w:r>
      <w:r w:rsidR="00F868F9">
        <w:rPr>
          <w:b/>
          <w:sz w:val="24"/>
          <w:szCs w:val="24"/>
        </w:rPr>
        <w:t>*</w:t>
      </w:r>
    </w:p>
    <w:p w14:paraId="2D29D0A1" w14:textId="77777777" w:rsidR="00F868F9" w:rsidRPr="0040675C" w:rsidRDefault="00F868F9" w:rsidP="001A2C52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1276"/>
        <w:gridCol w:w="1701"/>
        <w:gridCol w:w="1411"/>
      </w:tblGrid>
      <w:tr w:rsidR="001A2C52" w:rsidRPr="00712444" w14:paraId="7578C759" w14:textId="77777777" w:rsidTr="00CA0573">
        <w:tc>
          <w:tcPr>
            <w:tcW w:w="704" w:type="dxa"/>
            <w:shd w:val="clear" w:color="auto" w:fill="auto"/>
            <w:vAlign w:val="center"/>
          </w:tcPr>
          <w:p w14:paraId="38358B61" w14:textId="77777777" w:rsidR="001A2C52" w:rsidRPr="00712444" w:rsidRDefault="00604A69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12444">
              <w:rPr>
                <w:b/>
                <w:sz w:val="20"/>
                <w:szCs w:val="20"/>
              </w:rPr>
              <w:t>Nº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930C860" w14:textId="77777777" w:rsidR="001A2C52" w:rsidRPr="00712444" w:rsidRDefault="00604A69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12444">
              <w:rPr>
                <w:b/>
                <w:sz w:val="20"/>
                <w:szCs w:val="20"/>
              </w:rPr>
              <w:t>Tarefas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83F74B" w14:textId="77777777" w:rsidR="001A2C52" w:rsidRPr="00712444" w:rsidRDefault="00604A69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12444">
              <w:rPr>
                <w:b/>
                <w:sz w:val="20"/>
                <w:szCs w:val="20"/>
              </w:rPr>
              <w:t>Pags.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B2F227" w14:textId="77777777" w:rsidR="001A2C52" w:rsidRPr="00712444" w:rsidRDefault="00604A69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12444">
              <w:rPr>
                <w:b/>
                <w:sz w:val="20"/>
                <w:szCs w:val="20"/>
              </w:rPr>
              <w:t>Executor</w:t>
            </w:r>
          </w:p>
        </w:tc>
        <w:tc>
          <w:tcPr>
            <w:tcW w:w="1411" w:type="dxa"/>
            <w:shd w:val="clear" w:color="auto" w:fill="auto"/>
            <w:vAlign w:val="center"/>
          </w:tcPr>
          <w:p w14:paraId="4000B050" w14:textId="77777777" w:rsidR="001A2C52" w:rsidRPr="00712444" w:rsidRDefault="00604A69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12444">
              <w:rPr>
                <w:b/>
                <w:sz w:val="20"/>
                <w:szCs w:val="20"/>
              </w:rPr>
              <w:t>Inspetor</w:t>
            </w:r>
          </w:p>
        </w:tc>
      </w:tr>
      <w:tr w:rsidR="00410BBF" w:rsidRPr="00712444" w14:paraId="12B9A5BC" w14:textId="77777777" w:rsidTr="00CA0573">
        <w:tc>
          <w:tcPr>
            <w:tcW w:w="704" w:type="dxa"/>
            <w:shd w:val="clear" w:color="auto" w:fill="auto"/>
            <w:vAlign w:val="center"/>
          </w:tcPr>
          <w:p w14:paraId="35849CD1" w14:textId="77777777" w:rsidR="00410BBF" w:rsidRPr="00712444" w:rsidRDefault="00410BBF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B80BE97" w14:textId="77777777" w:rsidR="00410BBF" w:rsidRPr="00410BBF" w:rsidRDefault="00410BBF" w:rsidP="00410BBF">
            <w:pPr>
              <w:spacing w:after="0" w:line="240" w:lineRule="auto"/>
              <w:jc w:val="center"/>
              <w:rPr>
                <w:rFonts w:cs="Courier New"/>
                <w:b/>
                <w:bCs/>
                <w:sz w:val="20"/>
                <w:szCs w:val="20"/>
              </w:rPr>
            </w:pPr>
            <w:r w:rsidRPr="00712444">
              <w:rPr>
                <w:rFonts w:cs="Courier New"/>
                <w:b/>
                <w:bCs/>
                <w:sz w:val="20"/>
                <w:szCs w:val="20"/>
              </w:rPr>
              <w:t xml:space="preserve">General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1C7754" w14:textId="77777777" w:rsidR="00410BBF" w:rsidRPr="00712444" w:rsidRDefault="00410BBF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01AAE81" w14:textId="77777777" w:rsidR="00410BBF" w:rsidRPr="00712444" w:rsidRDefault="00410BBF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1" w:type="dxa"/>
            <w:shd w:val="clear" w:color="auto" w:fill="auto"/>
            <w:vAlign w:val="center"/>
          </w:tcPr>
          <w:p w14:paraId="5AA54E4C" w14:textId="77777777" w:rsidR="00410BBF" w:rsidRPr="00712444" w:rsidRDefault="00410BBF" w:rsidP="0071244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1A2C52" w:rsidRPr="00712444" w14:paraId="33DEAA8C" w14:textId="77777777" w:rsidTr="00CA0573">
        <w:trPr>
          <w:trHeight w:val="283"/>
        </w:trPr>
        <w:tc>
          <w:tcPr>
            <w:tcW w:w="704" w:type="dxa"/>
            <w:shd w:val="clear" w:color="auto" w:fill="auto"/>
            <w:vAlign w:val="center"/>
          </w:tcPr>
          <w:p w14:paraId="7717D4E4" w14:textId="77777777" w:rsidR="001A2C52" w:rsidRPr="00712444" w:rsidRDefault="00132F35" w:rsidP="0071244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12444">
              <w:rPr>
                <w:sz w:val="20"/>
                <w:szCs w:val="20"/>
              </w:rPr>
              <w:t>1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84F267D" w14:textId="77777777" w:rsidR="00410BBF" w:rsidRPr="002E0560" w:rsidRDefault="00493C48" w:rsidP="00410BB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="00410BBF" w:rsidRPr="002E0560">
              <w:rPr>
                <w:rFonts w:ascii="Arial" w:hAnsi="Arial" w:cs="Arial"/>
                <w:sz w:val="20"/>
                <w:szCs w:val="20"/>
                <w:lang w:val="en-US"/>
              </w:rPr>
              <w:t>imensional requirements, permissible dimensions and torque values are given in tabular form and</w:t>
            </w:r>
          </w:p>
          <w:p w14:paraId="3F846666" w14:textId="77777777" w:rsidR="00410BBF" w:rsidRPr="002E0560" w:rsidRDefault="00410BBF" w:rsidP="00410BB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are applicable to the major subassemblies, as indicated by the table heading. Each table is referenced</w:t>
            </w:r>
            <w:r w:rsidR="00493C48" w:rsidRPr="002E056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to the applicable subassembly illustration. The headings in the tables are defined as follows:</w:t>
            </w:r>
          </w:p>
          <w:p w14:paraId="55591A7D" w14:textId="77777777" w:rsidR="002E0560" w:rsidRPr="002E0560" w:rsidRDefault="002E0560" w:rsidP="00410BB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65A1988" w14:textId="77777777" w:rsidR="002E0560" w:rsidRPr="002E0560" w:rsidRDefault="002E0560" w:rsidP="002E056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E0560">
              <w:rPr>
                <w:rFonts w:ascii="Arial" w:hAnsi="Arial" w:cs="Arial"/>
                <w:b/>
                <w:sz w:val="20"/>
                <w:szCs w:val="20"/>
                <w:lang w:val="en-US"/>
              </w:rPr>
              <w:t>A.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 xml:space="preserve"> Table of Service Limits (Tables 801 and 802).</w:t>
            </w:r>
          </w:p>
          <w:p w14:paraId="5992545D" w14:textId="77777777" w:rsidR="002E0560" w:rsidRPr="002E0560" w:rsidRDefault="002E0560" w:rsidP="002E056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 xml:space="preserve">) The figure in the </w:t>
            </w:r>
            <w:r w:rsidRPr="002E0560">
              <w:rPr>
                <w:rFonts w:ascii="Arial" w:hAnsi="Arial" w:cs="Arial"/>
                <w:b/>
                <w:sz w:val="20"/>
                <w:szCs w:val="20"/>
                <w:lang w:val="en-US"/>
              </w:rPr>
              <w:t>ITEM NUMBER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column refers to the item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on the appropriate illu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stration which is referenced in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the heading of each table.</w:t>
            </w:r>
          </w:p>
          <w:p w14:paraId="5DBB6B72" w14:textId="77777777" w:rsidR="002E0560" w:rsidRPr="002E0560" w:rsidRDefault="002E0560" w:rsidP="002E056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 xml:space="preserve">(2) </w:t>
            </w:r>
            <w:r w:rsidRPr="002E0560">
              <w:rPr>
                <w:rFonts w:ascii="Arial" w:hAnsi="Arial" w:cs="Arial"/>
                <w:b/>
                <w:sz w:val="20"/>
                <w:szCs w:val="20"/>
                <w:lang w:val="en-US"/>
              </w:rPr>
              <w:t>NOMENCLATURE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 xml:space="preserve"> refers to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item by name and if followed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by (ID) or (OD) indicates either the internal diameter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or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ext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ernal diameter that dimensions q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uoted apply to.</w:t>
            </w:r>
          </w:p>
          <w:p w14:paraId="7A15D152" w14:textId="77777777" w:rsidR="002E0560" w:rsidRPr="002E0560" w:rsidRDefault="002E0560" w:rsidP="002E056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 xml:space="preserve">(3) The </w:t>
            </w:r>
            <w:r w:rsidRPr="002E0560">
              <w:rPr>
                <w:rFonts w:ascii="Arial" w:hAnsi="Arial" w:cs="Arial"/>
                <w:b/>
                <w:sz w:val="20"/>
                <w:szCs w:val="20"/>
                <w:lang w:val="en-US"/>
              </w:rPr>
              <w:t>NEW DIMENSION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col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umn indicates the manufacturing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minimum and maximum dimensions of a new part.</w:t>
            </w:r>
          </w:p>
          <w:p w14:paraId="320C3FFC" w14:textId="77777777" w:rsidR="00410BBF" w:rsidRPr="002E0560" w:rsidRDefault="002E0560" w:rsidP="002E056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 xml:space="preserve">(4) The </w:t>
            </w:r>
            <w:r w:rsidRPr="002E0560">
              <w:rPr>
                <w:rFonts w:ascii="Arial" w:hAnsi="Arial" w:cs="Arial"/>
                <w:b/>
                <w:sz w:val="20"/>
                <w:szCs w:val="20"/>
                <w:lang w:val="en-US"/>
              </w:rPr>
              <w:t>PERMISSIBLE WORN DIMENSION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column indicates the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allowable limit to which an item may wear be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fore </w:t>
            </w:r>
            <w:r w:rsidRPr="002E0560">
              <w:rPr>
                <w:rFonts w:ascii="Arial" w:hAnsi="Arial" w:cs="Arial"/>
                <w:sz w:val="20"/>
                <w:szCs w:val="20"/>
                <w:lang w:val="en-US"/>
              </w:rPr>
              <w:t>replacement is necessary.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FF7081" w14:textId="77777777" w:rsidR="001A2C52" w:rsidRPr="00712444" w:rsidRDefault="0011240A" w:rsidP="0011240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AF57A9" w:rsidRPr="00712444">
              <w:rPr>
                <w:sz w:val="20"/>
                <w:szCs w:val="20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8BC30E" w14:textId="77777777" w:rsidR="001A2C52" w:rsidRPr="00712444" w:rsidRDefault="001A2C52" w:rsidP="0071244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1" w:type="dxa"/>
            <w:shd w:val="clear" w:color="auto" w:fill="auto"/>
            <w:vAlign w:val="center"/>
          </w:tcPr>
          <w:p w14:paraId="10C6C0C9" w14:textId="77777777" w:rsidR="001A2C52" w:rsidRPr="00712444" w:rsidRDefault="001A2C52" w:rsidP="0071244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11240A" w:rsidRPr="0011240A" w14:paraId="7C17AE58" w14:textId="77777777" w:rsidTr="00CA0573">
        <w:trPr>
          <w:trHeight w:val="283"/>
        </w:trPr>
        <w:tc>
          <w:tcPr>
            <w:tcW w:w="704" w:type="dxa"/>
            <w:shd w:val="clear" w:color="auto" w:fill="auto"/>
            <w:vAlign w:val="center"/>
          </w:tcPr>
          <w:p w14:paraId="00419A4D" w14:textId="77777777" w:rsidR="0011240A" w:rsidRPr="00712444" w:rsidRDefault="00410BBF" w:rsidP="0071244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FC91C7D" w14:textId="77777777" w:rsidR="0011240A" w:rsidRPr="0011240A" w:rsidRDefault="00410BBF" w:rsidP="0011240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5608B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B.</w:t>
            </w:r>
            <w:r w:rsidR="002E0560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 xml:space="preserve"> </w:t>
            </w:r>
            <w:r w:rsidR="0011240A"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>Table of Torque Values (Tables 80</w:t>
            </w:r>
            <w:r w:rsidR="00BE1651">
              <w:rPr>
                <w:rFonts w:ascii="Arial" w:hAnsi="Arial" w:cs="Arial"/>
                <w:sz w:val="20"/>
                <w:szCs w:val="20"/>
                <w:lang w:val="en-US" w:eastAsia="pt-BR"/>
              </w:rPr>
              <w:t>3</w:t>
            </w:r>
            <w:r w:rsidR="0011240A"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, </w:t>
            </w:r>
            <w:r w:rsidR="00BE1651">
              <w:rPr>
                <w:rFonts w:ascii="Arial" w:hAnsi="Arial" w:cs="Arial"/>
                <w:sz w:val="20"/>
                <w:szCs w:val="20"/>
                <w:lang w:val="en-US" w:eastAsia="pt-BR"/>
              </w:rPr>
              <w:t>804</w:t>
            </w:r>
            <w:r w:rsidR="0011240A"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>, 80</w:t>
            </w:r>
            <w:r w:rsidR="00BE1651">
              <w:rPr>
                <w:rFonts w:ascii="Arial" w:hAnsi="Arial" w:cs="Arial"/>
                <w:sz w:val="20"/>
                <w:szCs w:val="20"/>
                <w:lang w:val="en-US" w:eastAsia="pt-BR"/>
              </w:rPr>
              <w:t>5</w:t>
            </w:r>
            <w:r w:rsidR="0011240A"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>).</w:t>
            </w:r>
          </w:p>
          <w:p w14:paraId="1156E12C" w14:textId="77777777" w:rsidR="0011240A" w:rsidRPr="00CA0573" w:rsidRDefault="0011240A" w:rsidP="002E05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(1) The </w:t>
            </w:r>
            <w:r w:rsidRPr="005608B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ITEM NUMBER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column refers to the item on the ap</w:t>
            </w:r>
            <w:r w:rsidR="00CA0573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propriate illustration which is 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>referenced in the heading of each table.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091D4A" w14:textId="77777777" w:rsidR="0011240A" w:rsidRPr="0011240A" w:rsidRDefault="00B43734" w:rsidP="0058080A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801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1B58495" w14:textId="77777777" w:rsidR="0011240A" w:rsidRPr="0011240A" w:rsidRDefault="0011240A" w:rsidP="00712444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1" w:type="dxa"/>
            <w:shd w:val="clear" w:color="auto" w:fill="auto"/>
            <w:vAlign w:val="center"/>
          </w:tcPr>
          <w:p w14:paraId="5BAC4D20" w14:textId="77777777" w:rsidR="0011240A" w:rsidRPr="0011240A" w:rsidRDefault="0011240A" w:rsidP="00712444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E0560" w:rsidRPr="0011240A" w14:paraId="0A138296" w14:textId="77777777" w:rsidTr="00CA0573">
        <w:trPr>
          <w:trHeight w:val="283"/>
        </w:trPr>
        <w:tc>
          <w:tcPr>
            <w:tcW w:w="704" w:type="dxa"/>
            <w:shd w:val="clear" w:color="auto" w:fill="auto"/>
            <w:vAlign w:val="center"/>
          </w:tcPr>
          <w:p w14:paraId="3388717C" w14:textId="77777777" w:rsidR="002E0560" w:rsidRDefault="002E0560" w:rsidP="0071244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4768448" w14:textId="77777777" w:rsidR="002E0560" w:rsidRPr="0011240A" w:rsidRDefault="002E0560" w:rsidP="002E05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(2) The </w:t>
            </w:r>
            <w:r w:rsidRPr="005608B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NOMENCLATURE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column refers to each item by name.</w:t>
            </w:r>
          </w:p>
          <w:p w14:paraId="21BD76A8" w14:textId="77777777" w:rsidR="002E0560" w:rsidRPr="0011240A" w:rsidRDefault="002E0560" w:rsidP="002E05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(3) The </w:t>
            </w:r>
            <w:r w:rsidRPr="005608B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TORQUE VALUE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column indicates the minim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um and maximum torque value for 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>each item.</w:t>
            </w:r>
          </w:p>
          <w:p w14:paraId="7C7DBCDB" w14:textId="77777777" w:rsidR="002E0560" w:rsidRPr="005608BE" w:rsidRDefault="002E0560" w:rsidP="002E05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</w:pP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(4) The </w:t>
            </w:r>
            <w:r w:rsidRPr="005608B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NOTES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column refers to the notes, following 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the table, which detail special 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>procedures for applying torque to the indicated item.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When this column is left blank 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>against an item, standard torque procedure appl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y</w:t>
            </w:r>
            <w:r w:rsidRPr="0011240A">
              <w:rPr>
                <w:rFonts w:ascii="Arial" w:hAnsi="Arial" w:cs="Arial"/>
                <w:sz w:val="20"/>
                <w:szCs w:val="20"/>
                <w:lang w:val="en-US" w:eastAsia="pt-BR"/>
              </w:rPr>
              <w:t>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C315BD" w14:textId="77777777" w:rsidR="002E0560" w:rsidRDefault="002E0560" w:rsidP="00A81E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801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26015A" w14:textId="77777777" w:rsidR="002E0560" w:rsidRPr="0011240A" w:rsidRDefault="002E0560" w:rsidP="00712444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1" w:type="dxa"/>
            <w:shd w:val="clear" w:color="auto" w:fill="auto"/>
            <w:vAlign w:val="center"/>
          </w:tcPr>
          <w:p w14:paraId="560E9FC1" w14:textId="77777777" w:rsidR="002E0560" w:rsidRPr="0011240A" w:rsidRDefault="002E0560" w:rsidP="00712444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2985754F" w14:textId="77777777" w:rsidR="009D2401" w:rsidRPr="0011240A" w:rsidRDefault="009D2401">
      <w:pPr>
        <w:rPr>
          <w:lang w:val="en-US"/>
        </w:rPr>
      </w:pPr>
    </w:p>
    <w:p w14:paraId="7FF20FBE" w14:textId="77777777" w:rsidR="00721047" w:rsidRPr="008D0E97" w:rsidRDefault="00132F35" w:rsidP="00F86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rPr>
          <w:b/>
          <w:sz w:val="28"/>
          <w:szCs w:val="28"/>
        </w:rPr>
      </w:pPr>
      <w:r w:rsidRPr="00132F35">
        <w:rPr>
          <w:b/>
          <w:sz w:val="24"/>
          <w:szCs w:val="24"/>
        </w:rPr>
        <w:t>Observação:</w:t>
      </w:r>
    </w:p>
    <w:p w14:paraId="0452E722" w14:textId="77777777" w:rsidR="00721047" w:rsidRPr="009D2401" w:rsidRDefault="00132F35" w:rsidP="00F86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rPr>
          <w:sz w:val="24"/>
          <w:szCs w:val="24"/>
        </w:rPr>
      </w:pPr>
      <w:r w:rsidRPr="00F868F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868F9">
        <w:rPr>
          <w:sz w:val="24"/>
          <w:szCs w:val="24"/>
        </w:rPr>
        <w:t>_________________</w:t>
      </w:r>
      <w:r w:rsidRPr="00F868F9">
        <w:rPr>
          <w:sz w:val="24"/>
          <w:szCs w:val="24"/>
        </w:rPr>
        <w:t>___________________</w:t>
      </w:r>
      <w:r w:rsidR="00AF57A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79C79C" w14:textId="77777777" w:rsidR="00132F35" w:rsidRDefault="00132F35"/>
    <w:p w14:paraId="09EB97B9" w14:textId="77777777" w:rsidR="00132F35" w:rsidRDefault="00132F35"/>
    <w:sectPr w:rsidR="00132F35" w:rsidSect="009C30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FF449" w14:textId="77777777" w:rsidR="009E0DAC" w:rsidRDefault="009E0DAC" w:rsidP="001A2C52">
      <w:pPr>
        <w:spacing w:after="0" w:line="240" w:lineRule="auto"/>
      </w:pPr>
      <w:r>
        <w:separator/>
      </w:r>
    </w:p>
  </w:endnote>
  <w:endnote w:type="continuationSeparator" w:id="0">
    <w:p w14:paraId="4B0032C6" w14:textId="77777777" w:rsidR="009E0DAC" w:rsidRDefault="009E0DAC" w:rsidP="001A2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65D53" w14:textId="77777777" w:rsidR="002D1247" w:rsidRDefault="002D12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2076008"/>
      <w:docPartObj>
        <w:docPartGallery w:val="Page Numbers (Bottom of Page)"/>
        <w:docPartUnique/>
      </w:docPartObj>
    </w:sdtPr>
    <w:sdtEndPr/>
    <w:sdtContent>
      <w:p w14:paraId="4DB33B43" w14:textId="77777777" w:rsidR="009D2401" w:rsidRDefault="009D240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1247">
          <w:rPr>
            <w:noProof/>
          </w:rPr>
          <w:t>1</w:t>
        </w:r>
        <w:r>
          <w:fldChar w:fldCharType="end"/>
        </w:r>
      </w:p>
    </w:sdtContent>
  </w:sdt>
  <w:p w14:paraId="6FF55845" w14:textId="77777777" w:rsidR="00CF0A0B" w:rsidRDefault="00CF0A0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AC221" w14:textId="77777777" w:rsidR="002D1247" w:rsidRDefault="002D12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844FD" w14:textId="77777777" w:rsidR="009E0DAC" w:rsidRDefault="009E0DAC" w:rsidP="001A2C52">
      <w:pPr>
        <w:spacing w:after="0" w:line="240" w:lineRule="auto"/>
      </w:pPr>
      <w:r>
        <w:separator/>
      </w:r>
    </w:p>
  </w:footnote>
  <w:footnote w:type="continuationSeparator" w:id="0">
    <w:p w14:paraId="350B2437" w14:textId="77777777" w:rsidR="009E0DAC" w:rsidRDefault="009E0DAC" w:rsidP="001A2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230C3" w14:textId="77777777" w:rsidR="002D1247" w:rsidRDefault="002D12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29" w:type="dxa"/>
      <w:jc w:val="center"/>
      <w:tblLook w:val="04A0" w:firstRow="1" w:lastRow="0" w:firstColumn="1" w:lastColumn="0" w:noHBand="0" w:noVBand="1"/>
    </w:tblPr>
    <w:tblGrid>
      <w:gridCol w:w="2124"/>
      <w:gridCol w:w="7505"/>
    </w:tblGrid>
    <w:tr w:rsidR="00CF0A0B" w:rsidRPr="00712444" w14:paraId="1D94756B" w14:textId="77777777" w:rsidTr="00DB362A">
      <w:trPr>
        <w:trHeight w:val="1933"/>
        <w:jc w:val="center"/>
      </w:trPr>
      <w:tc>
        <w:tcPr>
          <w:tcW w:w="2124" w:type="dxa"/>
          <w:vAlign w:val="center"/>
        </w:tcPr>
        <w:p w14:paraId="2CE34A65" w14:textId="77777777" w:rsidR="00CF0A0B" w:rsidRPr="00712444" w:rsidRDefault="00CF0A0B" w:rsidP="001A2C52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33B1A6C4" wp14:editId="41576EEA">
                <wp:extent cx="990600" cy="781050"/>
                <wp:effectExtent l="1905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5" w:type="dxa"/>
          <w:vAlign w:val="center"/>
        </w:tcPr>
        <w:p w14:paraId="26A9CD39" w14:textId="77777777" w:rsidR="00CF0A0B" w:rsidRPr="00712444" w:rsidRDefault="00CF0A0B" w:rsidP="001A2C52">
          <w:pPr>
            <w:snapToGrid w:val="0"/>
            <w:jc w:val="center"/>
            <w:rPr>
              <w:rFonts w:ascii="Verdana" w:hAnsi="Verdana"/>
              <w:b/>
              <w:color w:val="4472C4"/>
              <w:sz w:val="26"/>
              <w:szCs w:val="26"/>
              <w:shd w:val="clear" w:color="auto" w:fill="FFFFFF"/>
            </w:rPr>
          </w:pPr>
          <w:r w:rsidRPr="00712444">
            <w:rPr>
              <w:rFonts w:ascii="Verdana" w:hAnsi="Verdana"/>
              <w:b/>
              <w:color w:val="4472C4"/>
              <w:sz w:val="26"/>
              <w:szCs w:val="26"/>
              <w:shd w:val="clear" w:color="auto" w:fill="FFFFFF"/>
            </w:rPr>
            <w:t>BELLOWS CONTROLS SERVIÇOS AERONÁUTICOS.</w:t>
          </w:r>
        </w:p>
        <w:p w14:paraId="5B32D6F3" w14:textId="77777777" w:rsidR="00CF0A0B" w:rsidRPr="00712444" w:rsidRDefault="00CF0A0B" w:rsidP="001A2C52">
          <w:pPr>
            <w:snapToGrid w:val="0"/>
            <w:jc w:val="center"/>
            <w:rPr>
              <w:rFonts w:ascii="Verdana" w:hAnsi="Verdana"/>
              <w:b/>
              <w:color w:val="4472C4"/>
              <w:shd w:val="clear" w:color="auto" w:fill="FFFFFF"/>
            </w:rPr>
          </w:pPr>
          <w:r w:rsidRPr="00712444">
            <w:rPr>
              <w:rFonts w:ascii="Verdana" w:hAnsi="Verdana"/>
              <w:b/>
              <w:color w:val="4472C4"/>
              <w:shd w:val="clear" w:color="auto" w:fill="FFFFFF"/>
            </w:rPr>
            <w:t xml:space="preserve">COM </w:t>
          </w:r>
          <w:r w:rsidR="002D1247">
            <w:rPr>
              <w:rFonts w:ascii="Verdana" w:hAnsi="Verdana"/>
              <w:b/>
              <w:color w:val="4472C4"/>
              <w:shd w:val="clear" w:color="auto" w:fill="FFFFFF"/>
            </w:rPr>
            <w:t>20</w:t>
          </w:r>
          <w:r w:rsidRPr="00712444">
            <w:rPr>
              <w:rFonts w:ascii="Verdana" w:hAnsi="Verdana"/>
              <w:b/>
              <w:color w:val="4472C4"/>
              <w:shd w:val="clear" w:color="auto" w:fill="FFFFFF"/>
            </w:rPr>
            <w:t>1712-31/ANAC</w:t>
          </w:r>
        </w:p>
        <w:p w14:paraId="486D20E9" w14:textId="77777777" w:rsidR="00CF0A0B" w:rsidRPr="00712444" w:rsidRDefault="0011240A" w:rsidP="00AF57A9">
          <w:pPr>
            <w:pStyle w:val="Rodap"/>
            <w:jc w:val="center"/>
            <w:rPr>
              <w:b/>
              <w:sz w:val="40"/>
              <w:szCs w:val="40"/>
            </w:rPr>
          </w:pPr>
          <w:r w:rsidRPr="0011240A">
            <w:rPr>
              <w:b/>
              <w:bCs/>
              <w:color w:val="4472C4"/>
              <w:sz w:val="40"/>
              <w:szCs w:val="40"/>
            </w:rPr>
            <w:t>FITS AND CLEARANCES</w:t>
          </w:r>
          <w:r>
            <w:rPr>
              <w:b/>
              <w:bCs/>
              <w:color w:val="4472C4"/>
              <w:sz w:val="40"/>
              <w:szCs w:val="40"/>
            </w:rPr>
            <w:t xml:space="preserve"> FCU</w:t>
          </w:r>
        </w:p>
      </w:tc>
    </w:tr>
  </w:tbl>
  <w:p w14:paraId="63695D7D" w14:textId="77777777" w:rsidR="00CF0A0B" w:rsidRPr="00712444" w:rsidRDefault="00CF0A0B" w:rsidP="00712444">
    <w:pPr>
      <w:spacing w:after="0"/>
      <w:rPr>
        <w:vanish/>
      </w:rPr>
    </w:pPr>
  </w:p>
  <w:p w14:paraId="5C347986" w14:textId="77777777" w:rsidR="00CF0A0B" w:rsidRDefault="00CF0A0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1F2B5" w14:textId="77777777" w:rsidR="002D1247" w:rsidRDefault="002D12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A06"/>
    <w:rsid w:val="00086261"/>
    <w:rsid w:val="000B0A06"/>
    <w:rsid w:val="000F458C"/>
    <w:rsid w:val="00107639"/>
    <w:rsid w:val="0011240A"/>
    <w:rsid w:val="001253FD"/>
    <w:rsid w:val="00132F35"/>
    <w:rsid w:val="001539BF"/>
    <w:rsid w:val="00153DF0"/>
    <w:rsid w:val="00157184"/>
    <w:rsid w:val="00186CEB"/>
    <w:rsid w:val="001A10BB"/>
    <w:rsid w:val="001A2C52"/>
    <w:rsid w:val="001B660A"/>
    <w:rsid w:val="001C2D15"/>
    <w:rsid w:val="001C37CA"/>
    <w:rsid w:val="001D0931"/>
    <w:rsid w:val="001E55C8"/>
    <w:rsid w:val="00205FDE"/>
    <w:rsid w:val="00220D2A"/>
    <w:rsid w:val="00221286"/>
    <w:rsid w:val="00224B40"/>
    <w:rsid w:val="002A2243"/>
    <w:rsid w:val="002C7B29"/>
    <w:rsid w:val="002D1247"/>
    <w:rsid w:val="002D55B6"/>
    <w:rsid w:val="002D55EC"/>
    <w:rsid w:val="002E0560"/>
    <w:rsid w:val="003433EA"/>
    <w:rsid w:val="003777AA"/>
    <w:rsid w:val="00380377"/>
    <w:rsid w:val="00393E5C"/>
    <w:rsid w:val="003B4F74"/>
    <w:rsid w:val="004039AF"/>
    <w:rsid w:val="00405B65"/>
    <w:rsid w:val="00410BBF"/>
    <w:rsid w:val="0046057C"/>
    <w:rsid w:val="0047447F"/>
    <w:rsid w:val="00476008"/>
    <w:rsid w:val="00493C48"/>
    <w:rsid w:val="004A60A6"/>
    <w:rsid w:val="004B6BA4"/>
    <w:rsid w:val="004C4726"/>
    <w:rsid w:val="004E139C"/>
    <w:rsid w:val="004F7C91"/>
    <w:rsid w:val="00507E95"/>
    <w:rsid w:val="0052047A"/>
    <w:rsid w:val="00532FDC"/>
    <w:rsid w:val="005467FE"/>
    <w:rsid w:val="00551998"/>
    <w:rsid w:val="005608BE"/>
    <w:rsid w:val="0058080A"/>
    <w:rsid w:val="00582052"/>
    <w:rsid w:val="00593596"/>
    <w:rsid w:val="00604A69"/>
    <w:rsid w:val="00624B6C"/>
    <w:rsid w:val="00660D38"/>
    <w:rsid w:val="00677BE6"/>
    <w:rsid w:val="0069548F"/>
    <w:rsid w:val="006B78C9"/>
    <w:rsid w:val="006C0459"/>
    <w:rsid w:val="006E2E27"/>
    <w:rsid w:val="00712444"/>
    <w:rsid w:val="00721047"/>
    <w:rsid w:val="00743F6F"/>
    <w:rsid w:val="00762FC4"/>
    <w:rsid w:val="007C6D37"/>
    <w:rsid w:val="007D30E6"/>
    <w:rsid w:val="007D49AA"/>
    <w:rsid w:val="007D4E59"/>
    <w:rsid w:val="007E2AD0"/>
    <w:rsid w:val="007F3699"/>
    <w:rsid w:val="00826808"/>
    <w:rsid w:val="00847CD6"/>
    <w:rsid w:val="0085264C"/>
    <w:rsid w:val="0085550A"/>
    <w:rsid w:val="008A5629"/>
    <w:rsid w:val="008D0B2B"/>
    <w:rsid w:val="008D0E97"/>
    <w:rsid w:val="008E5241"/>
    <w:rsid w:val="008E7570"/>
    <w:rsid w:val="008F47FD"/>
    <w:rsid w:val="00940893"/>
    <w:rsid w:val="00976037"/>
    <w:rsid w:val="00976E0A"/>
    <w:rsid w:val="0099102A"/>
    <w:rsid w:val="00993C34"/>
    <w:rsid w:val="009C30EE"/>
    <w:rsid w:val="009C786D"/>
    <w:rsid w:val="009D2181"/>
    <w:rsid w:val="009D2401"/>
    <w:rsid w:val="009E0DAC"/>
    <w:rsid w:val="00A030A5"/>
    <w:rsid w:val="00A36CF2"/>
    <w:rsid w:val="00A402A2"/>
    <w:rsid w:val="00A74B32"/>
    <w:rsid w:val="00A81016"/>
    <w:rsid w:val="00A81E21"/>
    <w:rsid w:val="00AA50C3"/>
    <w:rsid w:val="00AD0B16"/>
    <w:rsid w:val="00AD0FD9"/>
    <w:rsid w:val="00AF06ED"/>
    <w:rsid w:val="00AF57A9"/>
    <w:rsid w:val="00B1404F"/>
    <w:rsid w:val="00B37D6A"/>
    <w:rsid w:val="00B43734"/>
    <w:rsid w:val="00B546E6"/>
    <w:rsid w:val="00B57EB0"/>
    <w:rsid w:val="00BA21B8"/>
    <w:rsid w:val="00BD725D"/>
    <w:rsid w:val="00BE1651"/>
    <w:rsid w:val="00BE6EA8"/>
    <w:rsid w:val="00C13F66"/>
    <w:rsid w:val="00C571CD"/>
    <w:rsid w:val="00C66908"/>
    <w:rsid w:val="00C87745"/>
    <w:rsid w:val="00C96F34"/>
    <w:rsid w:val="00CA0573"/>
    <w:rsid w:val="00CF0639"/>
    <w:rsid w:val="00CF0A0B"/>
    <w:rsid w:val="00D35A76"/>
    <w:rsid w:val="00D7714D"/>
    <w:rsid w:val="00D80027"/>
    <w:rsid w:val="00DB362A"/>
    <w:rsid w:val="00DC7053"/>
    <w:rsid w:val="00DE7682"/>
    <w:rsid w:val="00DF4458"/>
    <w:rsid w:val="00DF74A6"/>
    <w:rsid w:val="00E02514"/>
    <w:rsid w:val="00EB6172"/>
    <w:rsid w:val="00EC4EC2"/>
    <w:rsid w:val="00ED66D2"/>
    <w:rsid w:val="00F2470D"/>
    <w:rsid w:val="00F35D7B"/>
    <w:rsid w:val="00F868F9"/>
    <w:rsid w:val="00F95CFC"/>
    <w:rsid w:val="00FA3CE0"/>
    <w:rsid w:val="00FE1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05E482B9"/>
  <w15:docId w15:val="{77A0BAAE-5A2F-4EEA-AE80-D35BD5B9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C52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2C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2C52"/>
  </w:style>
  <w:style w:type="paragraph" w:styleId="Rodap">
    <w:name w:val="footer"/>
    <w:basedOn w:val="Normal"/>
    <w:link w:val="RodapChar"/>
    <w:uiPriority w:val="99"/>
    <w:unhideWhenUsed/>
    <w:rsid w:val="001A2C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2C52"/>
  </w:style>
  <w:style w:type="table" w:styleId="Tabelacomgrade">
    <w:name w:val="Table Grid"/>
    <w:basedOn w:val="Tabelanormal"/>
    <w:uiPriority w:val="59"/>
    <w:rsid w:val="001A2C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A2C52"/>
    <w:rPr>
      <w:color w:val="0000FF"/>
      <w:u w:val="single"/>
    </w:rPr>
  </w:style>
  <w:style w:type="character" w:customStyle="1" w:styleId="fontstyle01">
    <w:name w:val="fontstyle01"/>
    <w:rsid w:val="001A2C52"/>
    <w:rPr>
      <w:rFonts w:ascii="Bold" w:hAnsi="Bold" w:hint="default"/>
      <w:b/>
      <w:bCs/>
      <w:i w:val="0"/>
      <w:iCs w:val="0"/>
      <w:color w:val="FFFFFF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F5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AF57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6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about:blank" TargetMode="External"/></Relationships>
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04560-987F-40E2-9F46-7117BAE4E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Desmontagem do Fuel Pump</Template>
  <TotalTime>4</TotalTime>
  <Pages>2</Pages>
  <Words>397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Links>
    <vt:vector size="6" baseType="variant">
      <vt:variant>
        <vt:i4>8192032</vt:i4>
      </vt:variant>
      <vt:variant>
        <vt:i4>3</vt:i4>
      </vt:variant>
      <vt:variant>
        <vt:i4>0</vt:i4>
      </vt:variant>
      <vt:variant>
        <vt:i4>5</vt:i4>
      </vt:variant>
      <vt:variant>
        <vt:lpwstr>http://www.bellowscontrols.com.br/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Carlos Alberto</cp:lastModifiedBy>
  <cp:revision>7</cp:revision>
  <cp:lastPrinted>2021-06-09T17:20:00Z</cp:lastPrinted>
  <dcterms:created xsi:type="dcterms:W3CDTF">2021-06-09T17:19:00Z</dcterms:created>
  <dcterms:modified xsi:type="dcterms:W3CDTF">2023-04-25T19:49:00Z</dcterms:modified>
</cp:coreProperties>
</file>